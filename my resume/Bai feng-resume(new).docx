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rsidTr="00007728">
        <w:trPr>
          <w:trHeight w:hRule="exact" w:val="1800"/>
        </w:trPr>
        <w:tc>
          <w:tcPr>
            <w:tcW w:w="9360" w:type="dxa"/>
            <w:tcMar>
              <w:top w:w="0" w:type="dxa"/>
              <w:bottom w:w="0" w:type="dxa"/>
            </w:tcMar>
          </w:tcPr>
          <w:p w:rsidR="00692703" w:rsidRPr="00CF1A49" w:rsidRDefault="00827DDE" w:rsidP="00913946">
            <w:pPr>
              <w:pStyle w:val="Title"/>
            </w:pPr>
            <w:r>
              <w:t>Bai</w:t>
            </w:r>
            <w:r w:rsidR="00692703" w:rsidRPr="00CF1A49">
              <w:t xml:space="preserve"> </w:t>
            </w:r>
            <w:r>
              <w:rPr>
                <w:rStyle w:val="IntenseEmphasis"/>
              </w:rPr>
              <w:t>feng</w:t>
            </w:r>
          </w:p>
          <w:p w:rsidR="00692703" w:rsidRPr="00CF1A49" w:rsidRDefault="00AC2A74" w:rsidP="00913946">
            <w:pPr>
              <w:pStyle w:val="ContactInfo"/>
              <w:contextualSpacing w:val="0"/>
            </w:pPr>
            <w:proofErr w:type="spellStart"/>
            <w:r>
              <w:t>ShenYang</w:t>
            </w:r>
            <w:proofErr w:type="spellEnd"/>
            <w:r>
              <w:t xml:space="preserve"> </w:t>
            </w:r>
            <w:proofErr w:type="spellStart"/>
            <w:r>
              <w:t>LiaoNing</w:t>
            </w:r>
            <w:proofErr w:type="spellEnd"/>
            <w:r w:rsidR="00692703" w:rsidRPr="00CF1A49">
              <w:t xml:space="preserve"> </w:t>
            </w:r>
            <w:sdt>
              <w:sdtPr>
                <w:alias w:val="Divider dot:"/>
                <w:tag w:val="Divider dot:"/>
                <w:id w:val="-1459182552"/>
                <w:placeholder>
                  <w:docPart w:val="28E430E4D31F4A91807BFFE4B966184D"/>
                </w:placeholder>
                <w:temporary/>
                <w:showingPlcHdr/>
                <w15:appearance w15:val="hidden"/>
              </w:sdtPr>
              <w:sdtEndPr/>
              <w:sdtContent>
                <w:r w:rsidR="00692703" w:rsidRPr="00CF1A49">
                  <w:t>·</w:t>
                </w:r>
              </w:sdtContent>
            </w:sdt>
            <w:r w:rsidR="00692703" w:rsidRPr="00CF1A49">
              <w:t xml:space="preserve"> </w:t>
            </w:r>
            <w:r w:rsidR="00FF209E">
              <w:t>(86)156 0402</w:t>
            </w:r>
            <w:r w:rsidR="00074D2A">
              <w:t xml:space="preserve"> </w:t>
            </w:r>
            <w:r w:rsidR="00FF209E">
              <w:t>4346</w:t>
            </w:r>
          </w:p>
          <w:p w:rsidR="00692703" w:rsidRPr="00CF1A49" w:rsidRDefault="00715F37" w:rsidP="00715F37">
            <w:pPr>
              <w:pStyle w:val="ContactInfoEmphasis"/>
              <w:contextualSpacing w:val="0"/>
            </w:pPr>
            <w:r>
              <w:t>Baifeng1991321@gmail.com</w:t>
            </w:r>
            <w:r w:rsidR="00692703" w:rsidRPr="00CF1A49">
              <w:t xml:space="preserve"> </w:t>
            </w:r>
            <w:sdt>
              <w:sdtPr>
                <w:alias w:val="Divider dot:"/>
                <w:tag w:val="Divider dot:"/>
                <w:id w:val="759871761"/>
                <w:placeholder>
                  <w:docPart w:val="B971725CDA774B9189A12ABB27EE84F7"/>
                </w:placeholder>
                <w:temporary/>
                <w:showingPlcHdr/>
                <w15:appearance w15:val="hidden"/>
              </w:sdtPr>
              <w:sdtEndPr/>
              <w:sdtContent>
                <w:r w:rsidR="00692703" w:rsidRPr="00CF1A49">
                  <w:t>·</w:t>
                </w:r>
              </w:sdtContent>
            </w:sdt>
            <w:r w:rsidR="00692703" w:rsidRPr="00CF1A49">
              <w:t xml:space="preserve"> </w:t>
            </w:r>
            <w:r w:rsidR="0052116B" w:rsidRPr="000217F5">
              <w:rPr>
                <w:rFonts w:ascii="Arial Regular" w:eastAsia="SimHei" w:hAnsi="Arial Regular" w:cs="Arial Regular"/>
                <w:bCs/>
                <w:sz w:val="18"/>
                <w:szCs w:val="32"/>
              </w:rPr>
              <w:t>https://www.linkedin.com/in/steve-feng-301143402</w:t>
            </w:r>
          </w:p>
        </w:tc>
      </w:tr>
      <w:tr w:rsidR="009571D8" w:rsidRPr="00CF1A49" w:rsidTr="00692703">
        <w:tc>
          <w:tcPr>
            <w:tcW w:w="9360" w:type="dxa"/>
            <w:tcMar>
              <w:top w:w="432" w:type="dxa"/>
            </w:tcMar>
          </w:tcPr>
          <w:p w:rsidR="001755A8" w:rsidRPr="00CF1A49" w:rsidRDefault="006C5B0B" w:rsidP="00913946">
            <w:pPr>
              <w:contextualSpacing w:val="0"/>
            </w:pPr>
            <w:r>
              <w:t>With over 10 years of experience leading website design and development projects, I specialize in translating user requirements into high-quality, scalable solutions. My expertise spans coding, UI/UX design, and prototyping, with a strong focus on delivering clean, maintainable, and secure code. I am committed to achieving cross-platform compatibility while consistently meeting—and often exceeding—client expectations.</w:t>
            </w:r>
          </w:p>
        </w:tc>
      </w:tr>
    </w:tbl>
    <w:p w:rsidR="004E01EB" w:rsidRPr="00CF1A49" w:rsidRDefault="007265CF" w:rsidP="004E01EB">
      <w:pPr>
        <w:pStyle w:val="Heading1"/>
      </w:pPr>
      <w:sdt>
        <w:sdtPr>
          <w:alias w:val="Experience:"/>
          <w:tag w:val="Experience:"/>
          <w:id w:val="-1983300934"/>
          <w:placeholder>
            <w:docPart w:val="109A36F396584BEAB4BDF48E98D2CE64"/>
          </w:placeholder>
          <w:temporary/>
          <w:showingPlcHdr/>
          <w15:appearance w15:val="hidden"/>
        </w:sdtPr>
        <w:sdtEndPr/>
        <w:sdtContent>
          <w:r w:rsidR="004E01EB"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rsidTr="00D66A52">
        <w:tc>
          <w:tcPr>
            <w:tcW w:w="9355" w:type="dxa"/>
          </w:tcPr>
          <w:p w:rsidR="001D0BF1" w:rsidRPr="00CF1A49" w:rsidRDefault="001B25D4" w:rsidP="001D0BF1">
            <w:pPr>
              <w:pStyle w:val="Heading3"/>
              <w:contextualSpacing w:val="0"/>
              <w:outlineLvl w:val="2"/>
            </w:pPr>
            <w:r>
              <w:t>2022.6</w:t>
            </w:r>
            <w:r w:rsidR="001D0BF1" w:rsidRPr="00CF1A49">
              <w:t xml:space="preserve"> – </w:t>
            </w:r>
            <w:r>
              <w:t>2024.8</w:t>
            </w:r>
          </w:p>
          <w:p w:rsidR="001D0BF1" w:rsidRPr="00CF1A49" w:rsidRDefault="001B25D4" w:rsidP="001D0BF1">
            <w:pPr>
              <w:pStyle w:val="Heading2"/>
              <w:contextualSpacing w:val="0"/>
              <w:outlineLvl w:val="1"/>
            </w:pPr>
            <w:r>
              <w:t>Tatto Studio Pro</w:t>
            </w:r>
            <w:r w:rsidR="001D0BF1" w:rsidRPr="00CF1A49">
              <w:t xml:space="preserve">, </w:t>
            </w:r>
            <w:r>
              <w:rPr>
                <w:rStyle w:val="SubtleReference"/>
              </w:rPr>
              <w:t>Zadie Studio.co</w:t>
            </w:r>
          </w:p>
          <w:p w:rsidR="00F33BDF" w:rsidRDefault="004426A5" w:rsidP="004426A5">
            <w:r>
              <w:t xml:space="preserve">Part of a creative team specializing in motion graphics, animation, and high-end design-driven post-production in Central Florida. </w:t>
            </w:r>
          </w:p>
          <w:p w:rsidR="004426A5" w:rsidRDefault="004426A5" w:rsidP="004426A5">
            <w:r>
              <w:t>Contributed to the development of Tattoo Studio Pro, an all-in-one management platform for tattoo and body art businesses, streamlining workflows, client management, and financial operations.</w:t>
            </w:r>
          </w:p>
          <w:p w:rsidR="004426A5" w:rsidRDefault="004426A5" w:rsidP="004426A5">
            <w:r>
              <w:t xml:space="preserve">Tech stack: Ionic, Angular, </w:t>
            </w:r>
            <w:proofErr w:type="spellStart"/>
            <w:r>
              <w:t>TypeScript</w:t>
            </w:r>
            <w:proofErr w:type="spellEnd"/>
            <w:r>
              <w:t>, Fireba</w:t>
            </w:r>
            <w:r w:rsidR="00CD6053">
              <w:t>se, Cloud Functions, Capacitor</w:t>
            </w:r>
            <w:r>
              <w:t>, Cordova.</w:t>
            </w:r>
          </w:p>
          <w:p w:rsidR="004426A5" w:rsidRDefault="004426A5" w:rsidP="004426A5">
            <w:pPr>
              <w:spacing w:before="100" w:beforeAutospacing="1" w:after="100" w:afterAutospacing="1"/>
            </w:pPr>
            <w:hyperlink r:id="rId7" w:history="1">
              <w:r w:rsidRPr="00593AB3">
                <w:rPr>
                  <w:rStyle w:val="Hyperlink"/>
                </w:rPr>
                <w:t>https://apps.apple.com/us/app/tattoo-studio-pro-shop-tools/id1490817384</w:t>
              </w:r>
            </w:hyperlink>
          </w:p>
          <w:p w:rsidR="004426A5" w:rsidRDefault="004426A5" w:rsidP="004426A5">
            <w:pPr>
              <w:spacing w:before="100" w:beforeAutospacing="1" w:after="100" w:afterAutospacing="1"/>
            </w:pPr>
            <w:hyperlink r:id="rId8" w:history="1">
              <w:r w:rsidRPr="00593AB3">
                <w:rPr>
                  <w:rStyle w:val="Hyperlink"/>
                </w:rPr>
                <w:t>https://play.google.com/store/apps/details?id=com.tatstudioapp.forms&amp;hl=en</w:t>
              </w:r>
            </w:hyperlink>
          </w:p>
          <w:p w:rsidR="004426A5" w:rsidRPr="00CF1A49" w:rsidRDefault="004426A5" w:rsidP="004426A5">
            <w:pPr>
              <w:spacing w:before="100" w:beforeAutospacing="1" w:after="100" w:afterAutospacing="1"/>
            </w:pPr>
          </w:p>
        </w:tc>
      </w:tr>
      <w:tr w:rsidR="00F61DF9" w:rsidRPr="00CF1A49" w:rsidTr="00F61DF9">
        <w:tc>
          <w:tcPr>
            <w:tcW w:w="9355" w:type="dxa"/>
            <w:tcMar>
              <w:top w:w="216" w:type="dxa"/>
            </w:tcMar>
          </w:tcPr>
          <w:p w:rsidR="00F61DF9" w:rsidRPr="00CF1A49" w:rsidRDefault="00E528F1" w:rsidP="00F61DF9">
            <w:pPr>
              <w:pStyle w:val="Heading3"/>
              <w:contextualSpacing w:val="0"/>
              <w:outlineLvl w:val="2"/>
            </w:pPr>
            <w:r>
              <w:t>2022.11</w:t>
            </w:r>
            <w:r w:rsidR="00F61DF9" w:rsidRPr="00CF1A49">
              <w:t xml:space="preserve"> – </w:t>
            </w:r>
            <w:r>
              <w:t>2024.11</w:t>
            </w:r>
          </w:p>
          <w:p w:rsidR="00F61DF9" w:rsidRPr="00CF1A49" w:rsidRDefault="00E528F1" w:rsidP="00F61DF9">
            <w:pPr>
              <w:pStyle w:val="Heading2"/>
              <w:contextualSpacing w:val="0"/>
              <w:outlineLvl w:val="1"/>
            </w:pPr>
            <w:r>
              <w:t>HER plan</w:t>
            </w:r>
            <w:r w:rsidR="005D3D70">
              <w:t xml:space="preserve"> mobile</w:t>
            </w:r>
            <w:r w:rsidR="00F61DF9" w:rsidRPr="00CF1A49">
              <w:t xml:space="preserve">, </w:t>
            </w:r>
            <w:r w:rsidR="00FB2F71">
              <w:rPr>
                <w:rStyle w:val="SubtleReference"/>
              </w:rPr>
              <w:t>copper&amp;vine studio.co</w:t>
            </w:r>
          </w:p>
          <w:p w:rsidR="00A94F62" w:rsidRDefault="00A94F62" w:rsidP="00A94F62">
            <w:r>
              <w:t>Contributed to digital product development at Copper &amp; Vine, a U.S.-based, minority- and women-owned agency focused on building scalable applications, AI solutions, and data-driven platforms to accelerate business growth.</w:t>
            </w:r>
          </w:p>
          <w:p w:rsidR="00A94F62" w:rsidRDefault="00A94F62" w:rsidP="00A94F62">
            <w:r>
              <w:t>Also supported the development of a resource platform that categorizes care into seven key areas and 25 subcategories, connecting users with relevant, state-specific support organizations.</w:t>
            </w:r>
          </w:p>
          <w:p w:rsidR="00A94F62" w:rsidRDefault="00A94F62" w:rsidP="00A94F62">
            <w:r>
              <w:t>Tech Stack</w:t>
            </w:r>
            <w:r w:rsidRPr="0090299A">
              <w:t xml:space="preserve">: Ionic Framework, Typescript, React.js, </w:t>
            </w:r>
            <w:proofErr w:type="spellStart"/>
            <w:r w:rsidRPr="0090299A">
              <w:t>Redux</w:t>
            </w:r>
            <w:proofErr w:type="spellEnd"/>
            <w:r w:rsidRPr="0090299A">
              <w:t>-Saga, Google Maps,</w:t>
            </w:r>
            <w:r>
              <w:t xml:space="preserve"> </w:t>
            </w:r>
            <w:proofErr w:type="spellStart"/>
            <w:r>
              <w:t>TailwindCSS</w:t>
            </w:r>
            <w:proofErr w:type="spellEnd"/>
            <w:r>
              <w:t>, HTML5, Capacitor</w:t>
            </w:r>
            <w:r w:rsidRPr="0090299A">
              <w:t>, Cordova</w:t>
            </w:r>
          </w:p>
          <w:p w:rsidR="00A94F62" w:rsidRDefault="00A94F62" w:rsidP="00A94F62">
            <w:hyperlink r:id="rId9" w:history="1">
              <w:r w:rsidRPr="00593AB3">
                <w:rPr>
                  <w:rStyle w:val="Hyperlink"/>
                </w:rPr>
                <w:t>https://apps.apple.com/us/app/her-plan/id6446158990</w:t>
              </w:r>
            </w:hyperlink>
          </w:p>
          <w:p w:rsidR="00A94F62" w:rsidRDefault="00A94F62" w:rsidP="00A94F62">
            <w:hyperlink r:id="rId10" w:history="1">
              <w:r w:rsidRPr="00593AB3">
                <w:rPr>
                  <w:rStyle w:val="Hyperlink"/>
                </w:rPr>
                <w:t>https://play.google.com/store/apps/details?id=com.mobile.herplan</w:t>
              </w:r>
            </w:hyperlink>
          </w:p>
          <w:p w:rsidR="00F61DF9" w:rsidRDefault="00F61DF9" w:rsidP="00F61DF9"/>
          <w:p w:rsidR="00DF13C5" w:rsidRDefault="00DF13C5" w:rsidP="00F61DF9"/>
          <w:p w:rsidR="00DF13C5" w:rsidRPr="00CF1A49" w:rsidRDefault="006531A8" w:rsidP="00DF13C5">
            <w:pPr>
              <w:pStyle w:val="Heading3"/>
              <w:contextualSpacing w:val="0"/>
              <w:outlineLvl w:val="2"/>
            </w:pPr>
            <w:r>
              <w:t>2021.7</w:t>
            </w:r>
            <w:r w:rsidR="00DF13C5" w:rsidRPr="00CF1A49">
              <w:t xml:space="preserve"> – </w:t>
            </w:r>
            <w:r>
              <w:t>2023.6</w:t>
            </w:r>
          </w:p>
          <w:p w:rsidR="00DF13C5" w:rsidRPr="00CF1A49" w:rsidRDefault="009D178F" w:rsidP="00DF13C5">
            <w:pPr>
              <w:pStyle w:val="Heading2"/>
              <w:contextualSpacing w:val="0"/>
              <w:outlineLvl w:val="1"/>
            </w:pPr>
            <w:r>
              <w:t>Avuxi</w:t>
            </w:r>
            <w:r w:rsidR="00DF13C5" w:rsidRPr="00CF1A49">
              <w:t xml:space="preserve">, </w:t>
            </w:r>
            <w:r w:rsidR="00BB3DAD">
              <w:rPr>
                <w:rStyle w:val="SubtleReference"/>
              </w:rPr>
              <w:t>onemind tech.co</w:t>
            </w:r>
          </w:p>
          <w:p w:rsidR="00D515DD" w:rsidRDefault="00B56997" w:rsidP="00DF13C5">
            <w:r w:rsidRPr="00B56997">
              <w:t xml:space="preserve">Worked on AVUXI’s </w:t>
            </w:r>
            <w:proofErr w:type="spellStart"/>
            <w:r w:rsidRPr="00B56997">
              <w:t>TopPlace</w:t>
            </w:r>
            <w:proofErr w:type="spellEnd"/>
            <w:r w:rsidRPr="00B56997">
              <w:t xml:space="preserve">™, a plug-and-play </w:t>
            </w:r>
            <w:proofErr w:type="spellStart"/>
            <w:r w:rsidRPr="00B56997">
              <w:t>GeoPopularity</w:t>
            </w:r>
            <w:proofErr w:type="spellEnd"/>
            <w:r w:rsidRPr="00B56997">
              <w:t xml:space="preserve"> engine that analyzes geo-tagged big data to identify popular areas within cities and neighborhoods. The platform processes complex geospatial data to provide actionable insights, enabling OTAs and metasearch platforms to improve conversions and increase booking value through seamless integration.</w:t>
            </w:r>
          </w:p>
          <w:p w:rsidR="00B56997" w:rsidRDefault="00454102" w:rsidP="00DF13C5">
            <w:hyperlink r:id="rId11" w:history="1">
              <w:r w:rsidRPr="00593AB3">
                <w:rPr>
                  <w:rStyle w:val="Hyperlink"/>
                </w:rPr>
                <w:t>https://www.avuxi.com/</w:t>
              </w:r>
            </w:hyperlink>
          </w:p>
          <w:p w:rsidR="00454102" w:rsidRDefault="00454102" w:rsidP="00DF13C5"/>
          <w:p w:rsidR="00B56997" w:rsidRDefault="00B56997" w:rsidP="00DF13C5"/>
          <w:p w:rsidR="00DF13C5" w:rsidRPr="00CF1A49" w:rsidRDefault="00454102" w:rsidP="00DF13C5">
            <w:pPr>
              <w:pStyle w:val="Heading3"/>
              <w:contextualSpacing w:val="0"/>
              <w:outlineLvl w:val="2"/>
            </w:pPr>
            <w:r>
              <w:t>2020.8</w:t>
            </w:r>
            <w:r w:rsidR="00DF13C5" w:rsidRPr="00CF1A49">
              <w:t xml:space="preserve"> – </w:t>
            </w:r>
            <w:r>
              <w:t>2024.1</w:t>
            </w:r>
          </w:p>
          <w:p w:rsidR="00DF13C5" w:rsidRPr="00CF1A49" w:rsidRDefault="00454102" w:rsidP="00DF13C5">
            <w:pPr>
              <w:pStyle w:val="Heading2"/>
              <w:contextualSpacing w:val="0"/>
              <w:outlineLvl w:val="1"/>
            </w:pPr>
            <w:r>
              <w:t>HRN Backend</w:t>
            </w:r>
            <w:r w:rsidR="00DF13C5" w:rsidRPr="00CF1A49">
              <w:t xml:space="preserve">, </w:t>
            </w:r>
            <w:r>
              <w:rPr>
                <w:rStyle w:val="SubtleReference"/>
              </w:rPr>
              <w:t>zoar tech.co</w:t>
            </w:r>
          </w:p>
          <w:p w:rsidR="00DF13C5" w:rsidRDefault="00622CAB" w:rsidP="00DF13C5">
            <w:r w:rsidRPr="00622CAB">
              <w:t xml:space="preserve">Worked with </w:t>
            </w:r>
            <w:proofErr w:type="spellStart"/>
            <w:r w:rsidRPr="00622CAB">
              <w:t>Zoar</w:t>
            </w:r>
            <w:proofErr w:type="spellEnd"/>
            <w:r w:rsidRPr="00622CAB">
              <w:t xml:space="preserve"> Technology, a boutique agency specializing in mobile app development for startups and small businesses. Contributed to building scalable solutions while supporting fast-paced environments and helping clients navigate product development under tight timelines.</w:t>
            </w:r>
          </w:p>
          <w:p w:rsidR="00DF13C5" w:rsidRDefault="00622CAB" w:rsidP="00DF13C5">
            <w:r>
              <w:t xml:space="preserve">Tech </w:t>
            </w:r>
            <w:r w:rsidR="00E20F8E">
              <w:t>Stack</w:t>
            </w:r>
            <w:r>
              <w:t>: Node.js, Express, Cloud functions, Cloud Tasks, Cloud Schedule</w:t>
            </w:r>
          </w:p>
          <w:p w:rsidR="00622CAB" w:rsidRDefault="00622CAB" w:rsidP="00DF13C5"/>
          <w:p w:rsidR="00DF13C5" w:rsidRPr="00CF1A49" w:rsidRDefault="0087235C" w:rsidP="00DF13C5">
            <w:pPr>
              <w:pStyle w:val="Heading3"/>
              <w:contextualSpacing w:val="0"/>
              <w:outlineLvl w:val="2"/>
            </w:pPr>
            <w:r>
              <w:t>2020.11</w:t>
            </w:r>
            <w:r w:rsidR="00DF13C5" w:rsidRPr="00CF1A49">
              <w:t xml:space="preserve"> – </w:t>
            </w:r>
            <w:r>
              <w:t>2024.12</w:t>
            </w:r>
          </w:p>
          <w:p w:rsidR="00DF13C5" w:rsidRPr="00CF1A49" w:rsidRDefault="0087235C" w:rsidP="00DF13C5">
            <w:pPr>
              <w:pStyle w:val="Heading2"/>
              <w:contextualSpacing w:val="0"/>
              <w:outlineLvl w:val="1"/>
            </w:pPr>
            <w:r>
              <w:t>jeffrey, thekloset, claims web app</w:t>
            </w:r>
            <w:r w:rsidR="00DF13C5" w:rsidRPr="00CF1A49">
              <w:t xml:space="preserve">, </w:t>
            </w:r>
            <w:r>
              <w:rPr>
                <w:rStyle w:val="SubtleReference"/>
              </w:rPr>
              <w:t>Fin digital</w:t>
            </w:r>
          </w:p>
          <w:p w:rsidR="00DF13C5" w:rsidRDefault="00E20F8E" w:rsidP="00DF13C5">
            <w:r w:rsidRPr="00E20F8E">
              <w:t xml:space="preserve">Contributed to digital product development at FIN Digital, focusing on AI, mobile applications, bots, and </w:t>
            </w:r>
            <w:proofErr w:type="spellStart"/>
            <w:r w:rsidRPr="00E20F8E">
              <w:t>IoT</w:t>
            </w:r>
            <w:proofErr w:type="spellEnd"/>
            <w:r w:rsidRPr="00E20F8E">
              <w:t xml:space="preserve"> solutions. Supported projects ranging from early-stage startups to Fortune 500 companies, delivering innovative technologies to enhance user engagement and drive digital transformation.</w:t>
            </w:r>
          </w:p>
          <w:p w:rsidR="00E20F8E" w:rsidRDefault="00E20F8E" w:rsidP="00DF13C5">
            <w:r>
              <w:t>Tech Stack: Ionic Framework, Typescript, Angular, Capacitor, Cloud Functions, Firebase, Express, React.js, Tailwind.css</w:t>
            </w:r>
          </w:p>
          <w:p w:rsidR="00E20F8E" w:rsidRDefault="00E20F8E" w:rsidP="00DF13C5">
            <w:hyperlink r:id="rId12" w:history="1">
              <w:r w:rsidRPr="00593AB3">
                <w:rPr>
                  <w:rStyle w:val="Hyperlink"/>
                </w:rPr>
                <w:t>https://apps.apple.com/us/app/the-kloset/id1549271412</w:t>
              </w:r>
            </w:hyperlink>
          </w:p>
          <w:p w:rsidR="00E20F8E" w:rsidRDefault="00E20F8E" w:rsidP="00E20F8E">
            <w:pPr>
              <w:tabs>
                <w:tab w:val="left" w:pos="3210"/>
              </w:tabs>
            </w:pPr>
            <w:hyperlink r:id="rId13" w:history="1">
              <w:r w:rsidRPr="00593AB3">
                <w:rPr>
                  <w:rStyle w:val="Hyperlink"/>
                </w:rPr>
                <w:t>https://claims-calculator-94cad.web.app/</w:t>
              </w:r>
            </w:hyperlink>
          </w:p>
          <w:p w:rsidR="00622CAB" w:rsidRDefault="00622CAB" w:rsidP="00DF13C5"/>
          <w:p w:rsidR="00622CAB" w:rsidRPr="00CF1A49" w:rsidRDefault="00437380" w:rsidP="00622CAB">
            <w:pPr>
              <w:pStyle w:val="Heading3"/>
              <w:contextualSpacing w:val="0"/>
              <w:outlineLvl w:val="2"/>
            </w:pPr>
            <w:r>
              <w:t>2021.12</w:t>
            </w:r>
            <w:r w:rsidR="00622CAB" w:rsidRPr="00CF1A49">
              <w:t xml:space="preserve"> – </w:t>
            </w:r>
            <w:r>
              <w:t>2023.12</w:t>
            </w:r>
          </w:p>
          <w:p w:rsidR="00622CAB" w:rsidRPr="00CF1A49" w:rsidRDefault="00437380" w:rsidP="00622CAB">
            <w:pPr>
              <w:pStyle w:val="Heading2"/>
              <w:contextualSpacing w:val="0"/>
              <w:outlineLvl w:val="1"/>
            </w:pPr>
            <w:r>
              <w:t>OneMind website</w:t>
            </w:r>
            <w:r w:rsidR="00622CAB" w:rsidRPr="00CF1A49">
              <w:t xml:space="preserve">, </w:t>
            </w:r>
            <w:r>
              <w:rPr>
                <w:rStyle w:val="SubtleReference"/>
              </w:rPr>
              <w:t>onemind tech.co</w:t>
            </w:r>
          </w:p>
          <w:p w:rsidR="00877CE9" w:rsidRDefault="00877CE9" w:rsidP="00622CAB">
            <w:r w:rsidRPr="00877CE9">
              <w:t xml:space="preserve">Contributed to </w:t>
            </w:r>
            <w:proofErr w:type="spellStart"/>
            <w:r w:rsidRPr="00877CE9">
              <w:t>IoT</w:t>
            </w:r>
            <w:proofErr w:type="spellEnd"/>
            <w:r w:rsidRPr="00877CE9">
              <w:t xml:space="preserve"> and real-time intelligence solutions at </w:t>
            </w:r>
            <w:proofErr w:type="spellStart"/>
            <w:r w:rsidRPr="00877CE9">
              <w:t>OneMind</w:t>
            </w:r>
            <w:proofErr w:type="spellEnd"/>
            <w:r w:rsidRPr="00877CE9">
              <w:t xml:space="preserve"> Technologies, enabling data-driven operational decisions across infrastructure, smart cities, and large-scale projects. Supported global deployments as part of Affluence Corporation, focusing on Edge Cloud, </w:t>
            </w:r>
            <w:proofErr w:type="spellStart"/>
            <w:r w:rsidRPr="00877CE9">
              <w:t>IoT</w:t>
            </w:r>
            <w:proofErr w:type="spellEnd"/>
            <w:r w:rsidRPr="00877CE9">
              <w:t>, and 5G technologies.</w:t>
            </w:r>
          </w:p>
          <w:p w:rsidR="00622CAB" w:rsidRDefault="00622CAB" w:rsidP="00622CAB"/>
          <w:p w:rsidR="00622CAB" w:rsidRPr="00CF1A49" w:rsidRDefault="007D59A4" w:rsidP="00622CAB">
            <w:pPr>
              <w:pStyle w:val="Heading3"/>
              <w:contextualSpacing w:val="0"/>
              <w:outlineLvl w:val="2"/>
            </w:pPr>
            <w:r>
              <w:t>2021.11</w:t>
            </w:r>
            <w:r w:rsidR="00622CAB" w:rsidRPr="00CF1A49">
              <w:t xml:space="preserve"> – </w:t>
            </w:r>
            <w:r>
              <w:t>2022.1</w:t>
            </w:r>
          </w:p>
          <w:p w:rsidR="00622CAB" w:rsidRPr="00CF1A49" w:rsidRDefault="008B60F7" w:rsidP="00622CAB">
            <w:pPr>
              <w:pStyle w:val="Heading2"/>
              <w:contextualSpacing w:val="0"/>
              <w:outlineLvl w:val="1"/>
            </w:pPr>
            <w:r>
              <w:t>riafox mobile, web</w:t>
            </w:r>
            <w:r w:rsidR="00622CAB" w:rsidRPr="00CF1A49">
              <w:t xml:space="preserve">, </w:t>
            </w:r>
            <w:r w:rsidR="007D59A4">
              <w:rPr>
                <w:rStyle w:val="SubtleReference"/>
              </w:rPr>
              <w:t>riafox.inc</w:t>
            </w:r>
          </w:p>
          <w:p w:rsidR="00622CAB" w:rsidRDefault="00C439D8" w:rsidP="00622CAB">
            <w:r w:rsidRPr="00C439D8">
              <w:t xml:space="preserve">Worked with </w:t>
            </w:r>
            <w:proofErr w:type="spellStart"/>
            <w:r w:rsidRPr="00C439D8">
              <w:t>Riafox</w:t>
            </w:r>
            <w:proofErr w:type="spellEnd"/>
            <w:r w:rsidRPr="00C439D8">
              <w:t>, an agile digital agency delivering mobile apps, growth-driven websites, and digital marketing solutions. Helped transform complex requirements into user-friendly digital products, enabling businesses to improve efficiency, expand their online presence, and drive growth.</w:t>
            </w:r>
          </w:p>
          <w:p w:rsidR="007D59A4" w:rsidRDefault="007D59A4" w:rsidP="007D59A4"/>
          <w:p w:rsidR="007D59A4" w:rsidRPr="00CF1A49" w:rsidRDefault="00A521E0" w:rsidP="007D59A4">
            <w:pPr>
              <w:pStyle w:val="Heading3"/>
              <w:contextualSpacing w:val="0"/>
              <w:outlineLvl w:val="2"/>
            </w:pPr>
            <w:r>
              <w:t>2020.11</w:t>
            </w:r>
            <w:r w:rsidR="007D59A4" w:rsidRPr="00CF1A49">
              <w:t xml:space="preserve"> – </w:t>
            </w:r>
            <w:r>
              <w:t>2021.4</w:t>
            </w:r>
          </w:p>
          <w:p w:rsidR="007D59A4" w:rsidRPr="00CF1A49" w:rsidRDefault="005F387C" w:rsidP="007D59A4">
            <w:pPr>
              <w:pStyle w:val="Heading2"/>
              <w:contextualSpacing w:val="0"/>
              <w:outlineLvl w:val="1"/>
            </w:pPr>
            <w:r>
              <w:t>dining city mobile</w:t>
            </w:r>
            <w:r w:rsidR="007D59A4" w:rsidRPr="00CF1A49">
              <w:t xml:space="preserve">, </w:t>
            </w:r>
            <w:r w:rsidR="00A521E0">
              <w:rPr>
                <w:rStyle w:val="SubtleReference"/>
              </w:rPr>
              <w:t>diningcity, asia</w:t>
            </w:r>
          </w:p>
          <w:p w:rsidR="007D59A4" w:rsidRDefault="00B235B6" w:rsidP="007D59A4">
            <w:r w:rsidRPr="00B235B6">
              <w:t xml:space="preserve">Contributed to the development of </w:t>
            </w:r>
            <w:proofErr w:type="spellStart"/>
            <w:r w:rsidRPr="00B235B6">
              <w:t>DiningCity</w:t>
            </w:r>
            <w:proofErr w:type="spellEnd"/>
            <w:r w:rsidRPr="00B235B6">
              <w:t>, a leading online dining platform across Greater China and Southeast Asia. Supported restaurant discovery, booking features, and large-scale dining events, collaborating with top restaurants and lifestyle brands across multiple major cities.</w:t>
            </w:r>
          </w:p>
          <w:p w:rsidR="00DE13FA" w:rsidRDefault="00DE13FA" w:rsidP="007D59A4">
            <w:r>
              <w:t>Tech Stack: Ionic Framework, Cordova, Angular, Typescript</w:t>
            </w:r>
          </w:p>
          <w:p w:rsidR="007D59A4" w:rsidRDefault="00B235B6" w:rsidP="007D59A4">
            <w:hyperlink r:id="rId14" w:history="1">
              <w:r w:rsidRPr="00593AB3">
                <w:rPr>
                  <w:rStyle w:val="Hyperlink"/>
                </w:rPr>
                <w:t>https://apps.apple.com/hk/app/dc-assistant/id1017583073?l=en-GB</w:t>
              </w:r>
            </w:hyperlink>
          </w:p>
        </w:tc>
      </w:tr>
      <w:tr w:rsidR="00A521E0" w:rsidRPr="00CF1A49" w:rsidTr="00F61DF9">
        <w:tc>
          <w:tcPr>
            <w:tcW w:w="9355" w:type="dxa"/>
            <w:tcMar>
              <w:top w:w="216" w:type="dxa"/>
            </w:tcMar>
          </w:tcPr>
          <w:p w:rsidR="00A521E0" w:rsidRDefault="00A521E0" w:rsidP="00F61DF9">
            <w:pPr>
              <w:pStyle w:val="Heading3"/>
              <w:outlineLvl w:val="2"/>
            </w:pPr>
          </w:p>
        </w:tc>
      </w:tr>
    </w:tbl>
    <w:sdt>
      <w:sdtPr>
        <w:alias w:val="Education:"/>
        <w:tag w:val="Education:"/>
        <w:id w:val="-1908763273"/>
        <w:placeholder>
          <w:docPart w:val="3733BC63FF4940B28BA7291F088E27C3"/>
        </w:placeholder>
        <w:temporary/>
        <w:showingPlcHdr/>
        <w15:appearance w15:val="hidden"/>
      </w:sdtPr>
      <w:sdtEndPr/>
      <w:sdtContent>
        <w:p w:rsidR="00DA59AA" w:rsidRPr="00CF1A49" w:rsidRDefault="00DA59AA" w:rsidP="0097790C">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D0BF1" w:rsidRPr="00CF1A49" w:rsidTr="00992F2D">
        <w:tc>
          <w:tcPr>
            <w:tcW w:w="9290" w:type="dxa"/>
          </w:tcPr>
          <w:p w:rsidR="001D0BF1" w:rsidRPr="00CF1A49" w:rsidRDefault="000B0CD4" w:rsidP="001D0BF1">
            <w:pPr>
              <w:pStyle w:val="Heading3"/>
              <w:contextualSpacing w:val="0"/>
              <w:outlineLvl w:val="2"/>
            </w:pPr>
            <w:r>
              <w:t>Oct</w:t>
            </w:r>
            <w:r w:rsidR="001D0BF1" w:rsidRPr="00CF1A49">
              <w:t xml:space="preserve"> </w:t>
            </w:r>
            <w:r>
              <w:t>2008</w:t>
            </w:r>
          </w:p>
          <w:p w:rsidR="001D0BF1" w:rsidRPr="00CF1A49" w:rsidRDefault="00DC13B4" w:rsidP="001D0BF1">
            <w:pPr>
              <w:pStyle w:val="Heading2"/>
              <w:contextualSpacing w:val="0"/>
              <w:outlineLvl w:val="1"/>
            </w:pPr>
            <w:r>
              <w:t>bachelor’s degree</w:t>
            </w:r>
            <w:r w:rsidR="001D0BF1" w:rsidRPr="00CF1A49">
              <w:t xml:space="preserve">, </w:t>
            </w:r>
            <w:r>
              <w:rPr>
                <w:rStyle w:val="SubtleReference"/>
              </w:rPr>
              <w:t>computer software engineering</w:t>
            </w:r>
          </w:p>
          <w:p w:rsidR="007538DC" w:rsidRPr="00CF1A49" w:rsidRDefault="007538DC" w:rsidP="00992F2D">
            <w:pPr>
              <w:contextualSpacing w:val="0"/>
            </w:pPr>
            <w:bookmarkStart w:id="0" w:name="_GoBack"/>
            <w:bookmarkEnd w:id="0"/>
          </w:p>
        </w:tc>
      </w:tr>
    </w:tbl>
    <w:sdt>
      <w:sdtPr>
        <w:alias w:val="Skills:"/>
        <w:tag w:val="Skills:"/>
        <w:id w:val="-1392877668"/>
        <w:placeholder>
          <w:docPart w:val="1938DEFFDC7B405B8FBBA5E3850094C2"/>
        </w:placeholder>
        <w:temporary/>
        <w:showingPlcHdr/>
        <w15:appearance w15:val="hidden"/>
      </w:sdtPr>
      <w:sdtEndPr/>
      <w:sdtContent>
        <w:p w:rsidR="00486277" w:rsidRPr="00CF1A49" w:rsidRDefault="00486277" w:rsidP="00486277">
          <w:pPr>
            <w:pStyle w:val="Heading1"/>
          </w:pPr>
          <w:r w:rsidRPr="00CF1A49">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4680"/>
        <w:gridCol w:w="4680"/>
      </w:tblGrid>
      <w:tr w:rsidR="003A0632" w:rsidRPr="006E1507" w:rsidTr="00CF1A49">
        <w:tc>
          <w:tcPr>
            <w:tcW w:w="4675" w:type="dxa"/>
          </w:tcPr>
          <w:p w:rsidR="001E3120" w:rsidRPr="006E1507" w:rsidRDefault="00BF0D35" w:rsidP="00BF0D35">
            <w:pPr>
              <w:pStyle w:val="ListBullet"/>
            </w:pPr>
            <w:r w:rsidRPr="00BF0D35">
              <w:t xml:space="preserve">Frontend &amp; Mobile Development (Ionic, Angular, </w:t>
            </w:r>
            <w:proofErr w:type="spellStart"/>
            <w:r w:rsidRPr="00BF0D35">
              <w:t>TypeScript</w:t>
            </w:r>
            <w:proofErr w:type="spellEnd"/>
            <w:r>
              <w:t xml:space="preserve">, React-Native, Flutter, </w:t>
            </w:r>
            <w:proofErr w:type="spellStart"/>
            <w:r>
              <w:t>FlutterFlow</w:t>
            </w:r>
            <w:proofErr w:type="spellEnd"/>
            <w:r w:rsidRPr="00BF0D35">
              <w:t>)</w:t>
            </w:r>
          </w:p>
          <w:p w:rsidR="001F4E6D" w:rsidRDefault="009E6947" w:rsidP="009E6947">
            <w:pPr>
              <w:pStyle w:val="ListBullet"/>
            </w:pPr>
            <w:r w:rsidRPr="009E6947">
              <w:t>Cross-Platform App Development (Capacitor, Cordova)</w:t>
            </w:r>
          </w:p>
          <w:p w:rsidR="00544CF8" w:rsidRDefault="00544CF8" w:rsidP="00544CF8">
            <w:pPr>
              <w:pStyle w:val="ListBullet"/>
            </w:pPr>
            <w:r>
              <w:t>Secure Coding &amp; Best Practices</w:t>
            </w:r>
          </w:p>
          <w:p w:rsidR="00544CF8" w:rsidRDefault="007F060A" w:rsidP="007F060A">
            <w:pPr>
              <w:pStyle w:val="ListBullet"/>
            </w:pPr>
            <w:r w:rsidRPr="007F060A">
              <w:t>AI Integration &amp; Intelligent Features (APIs, automation, data-driven solutions)</w:t>
            </w:r>
          </w:p>
          <w:p w:rsidR="00544CF8" w:rsidRPr="006E1507" w:rsidRDefault="00544CF8" w:rsidP="00544CF8">
            <w:pPr>
              <w:pStyle w:val="ListBullet"/>
              <w:numPr>
                <w:ilvl w:val="0"/>
                <w:numId w:val="0"/>
              </w:numPr>
              <w:ind w:left="360"/>
            </w:pPr>
          </w:p>
        </w:tc>
        <w:tc>
          <w:tcPr>
            <w:tcW w:w="4675" w:type="dxa"/>
            <w:tcMar>
              <w:left w:w="360" w:type="dxa"/>
            </w:tcMar>
          </w:tcPr>
          <w:p w:rsidR="003A0632" w:rsidRPr="006E1507" w:rsidRDefault="00544CF8" w:rsidP="00544CF8">
            <w:pPr>
              <w:pStyle w:val="ListBullet"/>
            </w:pPr>
            <w:r w:rsidRPr="00544CF8">
              <w:t>Backend &amp; Cloud Services (Firebase, Cloud Functions</w:t>
            </w:r>
            <w:r>
              <w:t>, Express, Node.js</w:t>
            </w:r>
            <w:r w:rsidRPr="00544CF8">
              <w:t>)</w:t>
            </w:r>
          </w:p>
          <w:p w:rsidR="001E3120" w:rsidRPr="006E1507" w:rsidRDefault="00544CF8" w:rsidP="00544CF8">
            <w:pPr>
              <w:pStyle w:val="ListBullet"/>
            </w:pPr>
            <w:r w:rsidRPr="00544CF8">
              <w:t>UI/UX Design &amp; Prototyping</w:t>
            </w:r>
          </w:p>
          <w:p w:rsidR="001E3120" w:rsidRDefault="00544CF8" w:rsidP="006E1507">
            <w:pPr>
              <w:pStyle w:val="ListBullet"/>
              <w:contextualSpacing w:val="0"/>
            </w:pPr>
            <w:r>
              <w:t>REST API Integration &amp; Third-Party Services</w:t>
            </w:r>
          </w:p>
          <w:p w:rsidR="00544CF8" w:rsidRDefault="00544CF8" w:rsidP="00544CF8">
            <w:pPr>
              <w:pStyle w:val="ListBullet"/>
            </w:pPr>
            <w:r>
              <w:t>Performance Optimization &amp; Debugging</w:t>
            </w:r>
          </w:p>
          <w:p w:rsidR="00544CF8" w:rsidRDefault="00544CF8" w:rsidP="00544CF8">
            <w:pPr>
              <w:pStyle w:val="ListBullet"/>
            </w:pPr>
            <w:r>
              <w:t>Agile Development &amp; Team Collaboration</w:t>
            </w:r>
          </w:p>
          <w:p w:rsidR="00544CF8" w:rsidRPr="006E1507" w:rsidRDefault="00544CF8" w:rsidP="00544CF8">
            <w:pPr>
              <w:pStyle w:val="ListBullet"/>
              <w:numPr>
                <w:ilvl w:val="0"/>
                <w:numId w:val="0"/>
              </w:numPr>
              <w:ind w:left="360"/>
              <w:contextualSpacing w:val="0"/>
            </w:pPr>
          </w:p>
        </w:tc>
      </w:tr>
    </w:tbl>
    <w:sdt>
      <w:sdtPr>
        <w:alias w:val="Activities:"/>
        <w:tag w:val="Activities:"/>
        <w:id w:val="1223332893"/>
        <w:placeholder>
          <w:docPart w:val="DFE01A95524E4F5BA71E6760278E28A7"/>
        </w:placeholder>
        <w:temporary/>
        <w:showingPlcHdr/>
        <w15:appearance w15:val="hidden"/>
      </w:sdtPr>
      <w:sdtEndPr/>
      <w:sdtContent>
        <w:p w:rsidR="00AD782D" w:rsidRPr="00CF1A49" w:rsidRDefault="0062312F" w:rsidP="0062312F">
          <w:pPr>
            <w:pStyle w:val="Heading1"/>
          </w:pPr>
          <w:r w:rsidRPr="00CF1A49">
            <w:t>Activities</w:t>
          </w:r>
        </w:p>
      </w:sdtContent>
    </w:sdt>
    <w:p w:rsidR="007B5E1E" w:rsidRDefault="007B5E1E" w:rsidP="007B5E1E">
      <w:r>
        <w:t>Actively engaged in continuous learning and staying current with modern web and mobile technologies, including Ionic, Angular, and cloud-based architectures. Contribute to collaborative development environments, sharing knowledge and supporting team growth. Interested in UI/UX improvements, performance optimization, and building scalable digital solutions.</w:t>
      </w:r>
    </w:p>
    <w:p w:rsidR="007B5E1E" w:rsidRDefault="007B5E1E" w:rsidP="007B5E1E"/>
    <w:p w:rsidR="00B51D1B" w:rsidRPr="006E1507" w:rsidRDefault="007B5E1E" w:rsidP="007B5E1E">
      <w:r>
        <w:t xml:space="preserve">Passionate about exploring emerging technologies such as AI and </w:t>
      </w:r>
      <w:proofErr w:type="spellStart"/>
      <w:r>
        <w:t>IoT</w:t>
      </w:r>
      <w:proofErr w:type="spellEnd"/>
      <w:r>
        <w:t>, and applying them to real-world applications. Enjoy mentoring, problem-solving, and contributing to projects that deliver meaningful user impact.</w:t>
      </w:r>
    </w:p>
    <w:sectPr w:rsidR="00B51D1B" w:rsidRPr="006E1507" w:rsidSect="005A1B10">
      <w:footerReference w:type="default" r:id="rId15"/>
      <w:headerReference w:type="first" r:id="rId16"/>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65CF" w:rsidRDefault="007265CF" w:rsidP="0068194B">
      <w:r>
        <w:separator/>
      </w:r>
    </w:p>
    <w:p w:rsidR="007265CF" w:rsidRDefault="007265CF"/>
    <w:p w:rsidR="007265CF" w:rsidRDefault="007265CF"/>
  </w:endnote>
  <w:endnote w:type="continuationSeparator" w:id="0">
    <w:p w:rsidR="007265CF" w:rsidRDefault="007265CF" w:rsidP="0068194B">
      <w:r>
        <w:continuationSeparator/>
      </w:r>
    </w:p>
    <w:p w:rsidR="007265CF" w:rsidRDefault="007265CF"/>
    <w:p w:rsidR="007265CF" w:rsidRDefault="007265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egular">
    <w:altName w:val="Times New Roman"/>
    <w:charset w:val="00"/>
    <w:family w:val="auto"/>
    <w:pitch w:val="default"/>
    <w:sig w:usb0="00000000" w:usb1="00007843" w:usb2="00000001" w:usb3="00000000" w:csb0="400001BF" w:csb1="DFF70000"/>
  </w:font>
  <w:font w:name="SimHei">
    <w:altName w:val="Microsoft YaHei UI"/>
    <w:panose1 w:val="02010600030101010101"/>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3606279"/>
      <w:docPartObj>
        <w:docPartGallery w:val="Page Numbers (Bottom of Page)"/>
        <w:docPartUnique/>
      </w:docPartObj>
    </w:sdtPr>
    <w:sdtEndPr>
      <w:rPr>
        <w:noProof/>
      </w:rPr>
    </w:sdtEndPr>
    <w:sdtContent>
      <w:p w:rsidR="002B2958" w:rsidRDefault="002B2958">
        <w:pPr>
          <w:pStyle w:val="Footer"/>
        </w:pPr>
        <w:r>
          <w:fldChar w:fldCharType="begin"/>
        </w:r>
        <w:r>
          <w:instrText xml:space="preserve"> PAGE   \* MERGEFORMAT </w:instrText>
        </w:r>
        <w:r>
          <w:fldChar w:fldCharType="separate"/>
        </w:r>
        <w:r w:rsidR="00992F2D">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65CF" w:rsidRDefault="007265CF" w:rsidP="0068194B">
      <w:r>
        <w:separator/>
      </w:r>
    </w:p>
    <w:p w:rsidR="007265CF" w:rsidRDefault="007265CF"/>
    <w:p w:rsidR="007265CF" w:rsidRDefault="007265CF"/>
  </w:footnote>
  <w:footnote w:type="continuationSeparator" w:id="0">
    <w:p w:rsidR="007265CF" w:rsidRDefault="007265CF" w:rsidP="0068194B">
      <w:r>
        <w:continuationSeparator/>
      </w:r>
    </w:p>
    <w:p w:rsidR="007265CF" w:rsidRDefault="007265CF"/>
    <w:p w:rsidR="007265CF" w:rsidRDefault="007265CF"/>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7EDD98AC" wp14:editId="1636F998">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1C50E1C9"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6CD0D7F2"/>
    <w:lvl w:ilvl="0">
      <w:start w:val="1"/>
      <w:numFmt w:val="bullet"/>
      <w:pStyle w:val="List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8"/>
  </w:num>
  <w:num w:numId="3">
    <w:abstractNumId w:val="7"/>
  </w:num>
  <w:num w:numId="4">
    <w:abstractNumId w:val="6"/>
  </w:num>
  <w:num w:numId="5">
    <w:abstractNumId w:val="10"/>
  </w:num>
  <w:num w:numId="6">
    <w:abstractNumId w:val="3"/>
  </w:num>
  <w:num w:numId="7">
    <w:abstractNumId w:val="11"/>
  </w:num>
  <w:num w:numId="8">
    <w:abstractNumId w:val="2"/>
  </w:num>
  <w:num w:numId="9">
    <w:abstractNumId w:val="12"/>
  </w:num>
  <w:num w:numId="10">
    <w:abstractNumId w:val="5"/>
  </w:num>
  <w:num w:numId="11">
    <w:abstractNumId w:val="4"/>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DDE"/>
    <w:rsid w:val="000001EF"/>
    <w:rsid w:val="00007322"/>
    <w:rsid w:val="00007728"/>
    <w:rsid w:val="00024584"/>
    <w:rsid w:val="00024730"/>
    <w:rsid w:val="00055E95"/>
    <w:rsid w:val="0007021F"/>
    <w:rsid w:val="00074D2A"/>
    <w:rsid w:val="000B0CD4"/>
    <w:rsid w:val="000B2BA5"/>
    <w:rsid w:val="000F2F8C"/>
    <w:rsid w:val="0010006E"/>
    <w:rsid w:val="001045A8"/>
    <w:rsid w:val="00114A91"/>
    <w:rsid w:val="001344E0"/>
    <w:rsid w:val="001427E1"/>
    <w:rsid w:val="00163668"/>
    <w:rsid w:val="00171566"/>
    <w:rsid w:val="00174676"/>
    <w:rsid w:val="001755A8"/>
    <w:rsid w:val="00184014"/>
    <w:rsid w:val="00192008"/>
    <w:rsid w:val="001B25D4"/>
    <w:rsid w:val="001C0E68"/>
    <w:rsid w:val="001C4B6F"/>
    <w:rsid w:val="001D0BF1"/>
    <w:rsid w:val="001E3120"/>
    <w:rsid w:val="001E7E0C"/>
    <w:rsid w:val="001F0BB0"/>
    <w:rsid w:val="001F4E6D"/>
    <w:rsid w:val="001F6140"/>
    <w:rsid w:val="00203573"/>
    <w:rsid w:val="0020597D"/>
    <w:rsid w:val="00213B4C"/>
    <w:rsid w:val="002253B0"/>
    <w:rsid w:val="002340B4"/>
    <w:rsid w:val="00236D54"/>
    <w:rsid w:val="00241D8C"/>
    <w:rsid w:val="00241FDB"/>
    <w:rsid w:val="0024720C"/>
    <w:rsid w:val="002617AE"/>
    <w:rsid w:val="002638D0"/>
    <w:rsid w:val="002647D3"/>
    <w:rsid w:val="00275EAE"/>
    <w:rsid w:val="002859A8"/>
    <w:rsid w:val="00294998"/>
    <w:rsid w:val="00297F18"/>
    <w:rsid w:val="002A1945"/>
    <w:rsid w:val="002B2958"/>
    <w:rsid w:val="002B3FC8"/>
    <w:rsid w:val="002D23C5"/>
    <w:rsid w:val="002D6137"/>
    <w:rsid w:val="002E7E61"/>
    <w:rsid w:val="002F05E5"/>
    <w:rsid w:val="002F254D"/>
    <w:rsid w:val="002F30E4"/>
    <w:rsid w:val="00307140"/>
    <w:rsid w:val="00316DFF"/>
    <w:rsid w:val="0032154B"/>
    <w:rsid w:val="00325B57"/>
    <w:rsid w:val="00336056"/>
    <w:rsid w:val="003544E1"/>
    <w:rsid w:val="00362222"/>
    <w:rsid w:val="00366398"/>
    <w:rsid w:val="003A0632"/>
    <w:rsid w:val="003A30E5"/>
    <w:rsid w:val="003A6ADF"/>
    <w:rsid w:val="003B5928"/>
    <w:rsid w:val="003D380F"/>
    <w:rsid w:val="003E160D"/>
    <w:rsid w:val="003F1D5F"/>
    <w:rsid w:val="00405128"/>
    <w:rsid w:val="00406CFF"/>
    <w:rsid w:val="00416B25"/>
    <w:rsid w:val="00420592"/>
    <w:rsid w:val="004319E0"/>
    <w:rsid w:val="00437380"/>
    <w:rsid w:val="00437E8C"/>
    <w:rsid w:val="00440225"/>
    <w:rsid w:val="004426A5"/>
    <w:rsid w:val="00454102"/>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10392"/>
    <w:rsid w:val="00513E2A"/>
    <w:rsid w:val="0052116B"/>
    <w:rsid w:val="00544CF8"/>
    <w:rsid w:val="00566A35"/>
    <w:rsid w:val="0056701E"/>
    <w:rsid w:val="005740D7"/>
    <w:rsid w:val="005A0F26"/>
    <w:rsid w:val="005A1B10"/>
    <w:rsid w:val="005A6850"/>
    <w:rsid w:val="005B1B1B"/>
    <w:rsid w:val="005C232F"/>
    <w:rsid w:val="005C5932"/>
    <w:rsid w:val="005D3CA7"/>
    <w:rsid w:val="005D3D70"/>
    <w:rsid w:val="005D4CC1"/>
    <w:rsid w:val="005F387C"/>
    <w:rsid w:val="005F4B91"/>
    <w:rsid w:val="005F55D2"/>
    <w:rsid w:val="00622CAB"/>
    <w:rsid w:val="0062312F"/>
    <w:rsid w:val="00625F2C"/>
    <w:rsid w:val="006531A8"/>
    <w:rsid w:val="006618E9"/>
    <w:rsid w:val="0068194B"/>
    <w:rsid w:val="00692703"/>
    <w:rsid w:val="006A1962"/>
    <w:rsid w:val="006B5D48"/>
    <w:rsid w:val="006B7D7B"/>
    <w:rsid w:val="006C1A5E"/>
    <w:rsid w:val="006C5B0B"/>
    <w:rsid w:val="006E1507"/>
    <w:rsid w:val="00712D8B"/>
    <w:rsid w:val="00715F37"/>
    <w:rsid w:val="007265CF"/>
    <w:rsid w:val="007273B7"/>
    <w:rsid w:val="00733E0A"/>
    <w:rsid w:val="0074403D"/>
    <w:rsid w:val="00746D44"/>
    <w:rsid w:val="007536A6"/>
    <w:rsid w:val="007538DC"/>
    <w:rsid w:val="00757803"/>
    <w:rsid w:val="0079206B"/>
    <w:rsid w:val="00796076"/>
    <w:rsid w:val="007B5E1E"/>
    <w:rsid w:val="007C0566"/>
    <w:rsid w:val="007C606B"/>
    <w:rsid w:val="007D59A4"/>
    <w:rsid w:val="007E6A61"/>
    <w:rsid w:val="007F060A"/>
    <w:rsid w:val="00801140"/>
    <w:rsid w:val="00803404"/>
    <w:rsid w:val="00827DDE"/>
    <w:rsid w:val="00834955"/>
    <w:rsid w:val="00855B59"/>
    <w:rsid w:val="00860461"/>
    <w:rsid w:val="0086487C"/>
    <w:rsid w:val="00870B20"/>
    <w:rsid w:val="0087235C"/>
    <w:rsid w:val="00877CE9"/>
    <w:rsid w:val="008829F8"/>
    <w:rsid w:val="00885897"/>
    <w:rsid w:val="008A6538"/>
    <w:rsid w:val="008B60F7"/>
    <w:rsid w:val="008C7056"/>
    <w:rsid w:val="008F3B14"/>
    <w:rsid w:val="00901899"/>
    <w:rsid w:val="0090299A"/>
    <w:rsid w:val="0090344B"/>
    <w:rsid w:val="00905715"/>
    <w:rsid w:val="0091321E"/>
    <w:rsid w:val="00913946"/>
    <w:rsid w:val="0092726B"/>
    <w:rsid w:val="009361BA"/>
    <w:rsid w:val="00944F78"/>
    <w:rsid w:val="009510E7"/>
    <w:rsid w:val="00952C89"/>
    <w:rsid w:val="009571D8"/>
    <w:rsid w:val="009650EA"/>
    <w:rsid w:val="00975C46"/>
    <w:rsid w:val="0097790C"/>
    <w:rsid w:val="0098506E"/>
    <w:rsid w:val="00992F2D"/>
    <w:rsid w:val="009A44CE"/>
    <w:rsid w:val="009C4DFC"/>
    <w:rsid w:val="009D178F"/>
    <w:rsid w:val="009D44F8"/>
    <w:rsid w:val="009E3160"/>
    <w:rsid w:val="009E6947"/>
    <w:rsid w:val="009F220C"/>
    <w:rsid w:val="009F3B05"/>
    <w:rsid w:val="009F4931"/>
    <w:rsid w:val="00A14534"/>
    <w:rsid w:val="00A16DAA"/>
    <w:rsid w:val="00A24162"/>
    <w:rsid w:val="00A25023"/>
    <w:rsid w:val="00A270EA"/>
    <w:rsid w:val="00A34BA2"/>
    <w:rsid w:val="00A36F27"/>
    <w:rsid w:val="00A42E32"/>
    <w:rsid w:val="00A46E63"/>
    <w:rsid w:val="00A51DC5"/>
    <w:rsid w:val="00A521E0"/>
    <w:rsid w:val="00A53DE1"/>
    <w:rsid w:val="00A615E1"/>
    <w:rsid w:val="00A755E8"/>
    <w:rsid w:val="00A93A5D"/>
    <w:rsid w:val="00A94F62"/>
    <w:rsid w:val="00AB32F8"/>
    <w:rsid w:val="00AB610B"/>
    <w:rsid w:val="00AC2A74"/>
    <w:rsid w:val="00AD360E"/>
    <w:rsid w:val="00AD40FB"/>
    <w:rsid w:val="00AD782D"/>
    <w:rsid w:val="00AE7650"/>
    <w:rsid w:val="00B10EBE"/>
    <w:rsid w:val="00B235B6"/>
    <w:rsid w:val="00B236F1"/>
    <w:rsid w:val="00B270D9"/>
    <w:rsid w:val="00B50F99"/>
    <w:rsid w:val="00B51D1B"/>
    <w:rsid w:val="00B540F4"/>
    <w:rsid w:val="00B56997"/>
    <w:rsid w:val="00B60FD0"/>
    <w:rsid w:val="00B622DF"/>
    <w:rsid w:val="00B6332A"/>
    <w:rsid w:val="00B81760"/>
    <w:rsid w:val="00B8494C"/>
    <w:rsid w:val="00BA1546"/>
    <w:rsid w:val="00BB3DAD"/>
    <w:rsid w:val="00BB4E51"/>
    <w:rsid w:val="00BD431F"/>
    <w:rsid w:val="00BE423E"/>
    <w:rsid w:val="00BF0D35"/>
    <w:rsid w:val="00BF61AC"/>
    <w:rsid w:val="00C439D8"/>
    <w:rsid w:val="00C44DAD"/>
    <w:rsid w:val="00C47FA6"/>
    <w:rsid w:val="00C57FC6"/>
    <w:rsid w:val="00C64098"/>
    <w:rsid w:val="00C66A7D"/>
    <w:rsid w:val="00C779DA"/>
    <w:rsid w:val="00C814F7"/>
    <w:rsid w:val="00CA4B4D"/>
    <w:rsid w:val="00CB35C3"/>
    <w:rsid w:val="00CC2804"/>
    <w:rsid w:val="00CD323D"/>
    <w:rsid w:val="00CD6053"/>
    <w:rsid w:val="00CE4030"/>
    <w:rsid w:val="00CE64B3"/>
    <w:rsid w:val="00CF1A49"/>
    <w:rsid w:val="00D0630C"/>
    <w:rsid w:val="00D243A9"/>
    <w:rsid w:val="00D305E5"/>
    <w:rsid w:val="00D37CD3"/>
    <w:rsid w:val="00D515DD"/>
    <w:rsid w:val="00D66A52"/>
    <w:rsid w:val="00D66EFA"/>
    <w:rsid w:val="00D72A2D"/>
    <w:rsid w:val="00D9521A"/>
    <w:rsid w:val="00DA3914"/>
    <w:rsid w:val="00DA59AA"/>
    <w:rsid w:val="00DB6915"/>
    <w:rsid w:val="00DB7E1E"/>
    <w:rsid w:val="00DC13B4"/>
    <w:rsid w:val="00DC1B78"/>
    <w:rsid w:val="00DC2A2F"/>
    <w:rsid w:val="00DC600B"/>
    <w:rsid w:val="00DE0FAA"/>
    <w:rsid w:val="00DE136D"/>
    <w:rsid w:val="00DE13FA"/>
    <w:rsid w:val="00DE6534"/>
    <w:rsid w:val="00DF13C5"/>
    <w:rsid w:val="00DF4D6C"/>
    <w:rsid w:val="00E01923"/>
    <w:rsid w:val="00E14498"/>
    <w:rsid w:val="00E20F8E"/>
    <w:rsid w:val="00E2397A"/>
    <w:rsid w:val="00E254DB"/>
    <w:rsid w:val="00E300FC"/>
    <w:rsid w:val="00E362DB"/>
    <w:rsid w:val="00E528F1"/>
    <w:rsid w:val="00E5632B"/>
    <w:rsid w:val="00E70240"/>
    <w:rsid w:val="00E71E6B"/>
    <w:rsid w:val="00E81CC5"/>
    <w:rsid w:val="00E85A87"/>
    <w:rsid w:val="00E85B4A"/>
    <w:rsid w:val="00E9528E"/>
    <w:rsid w:val="00EA5099"/>
    <w:rsid w:val="00EC1351"/>
    <w:rsid w:val="00EC4CBF"/>
    <w:rsid w:val="00EE2CA8"/>
    <w:rsid w:val="00EF17E8"/>
    <w:rsid w:val="00EF51D9"/>
    <w:rsid w:val="00F130DD"/>
    <w:rsid w:val="00F24884"/>
    <w:rsid w:val="00F33BDF"/>
    <w:rsid w:val="00F476C4"/>
    <w:rsid w:val="00F61DF9"/>
    <w:rsid w:val="00F81960"/>
    <w:rsid w:val="00F8769D"/>
    <w:rsid w:val="00F9350C"/>
    <w:rsid w:val="00F94EB5"/>
    <w:rsid w:val="00F9624D"/>
    <w:rsid w:val="00FB2F71"/>
    <w:rsid w:val="00FB31C1"/>
    <w:rsid w:val="00FB58F2"/>
    <w:rsid w:val="00FC6AEA"/>
    <w:rsid w:val="00FD3D13"/>
    <w:rsid w:val="00FE55A2"/>
    <w:rsid w:val="00FF2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73B808"/>
  <w15:chartTrackingRefBased/>
  <w15:docId w15:val="{D2565AF4-0886-49F3-9445-151B5F855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semiHidden/>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styleId="Strong">
    <w:name w:val="Strong"/>
    <w:basedOn w:val="DefaultParagraphFont"/>
    <w:uiPriority w:val="22"/>
    <w:qFormat/>
    <w:rsid w:val="004426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4210549">
      <w:bodyDiv w:val="1"/>
      <w:marLeft w:val="0"/>
      <w:marRight w:val="0"/>
      <w:marTop w:val="0"/>
      <w:marBottom w:val="0"/>
      <w:divBdr>
        <w:top w:val="none" w:sz="0" w:space="0" w:color="auto"/>
        <w:left w:val="none" w:sz="0" w:space="0" w:color="auto"/>
        <w:bottom w:val="none" w:sz="0" w:space="0" w:color="auto"/>
        <w:right w:val="none" w:sz="0" w:space="0" w:color="auto"/>
      </w:divBdr>
    </w:div>
    <w:div w:id="1369716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tatstudioapp.forms&amp;hl=en" TargetMode="External"/><Relationship Id="rId13" Type="http://schemas.openxmlformats.org/officeDocument/2006/relationships/hyperlink" Target="https://claims-calculator-94cad.web.app/" TargetMode="External"/><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s://apps.apple.com/us/app/tattoo-studio-pro-shop-tools/id1490817384" TargetMode="External"/><Relationship Id="rId12" Type="http://schemas.openxmlformats.org/officeDocument/2006/relationships/hyperlink" Target="https://apps.apple.com/us/app/the-kloset/id154927141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vuxi.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play.google.com/store/apps/details?id=com.mobile.herpla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pps.apple.com/us/app/her-plan/id6446158990" TargetMode="External"/><Relationship Id="rId14" Type="http://schemas.openxmlformats.org/officeDocument/2006/relationships/hyperlink" Target="https://apps.apple.com/hk/app/dc-assistant/id1017583073?l=en-G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8E430E4D31F4A91807BFFE4B966184D"/>
        <w:category>
          <w:name w:val="General"/>
          <w:gallery w:val="placeholder"/>
        </w:category>
        <w:types>
          <w:type w:val="bbPlcHdr"/>
        </w:types>
        <w:behaviors>
          <w:behavior w:val="content"/>
        </w:behaviors>
        <w:guid w:val="{38E6BD68-2D45-4051-8A6A-3E5C272073EA}"/>
      </w:docPartPr>
      <w:docPartBody>
        <w:p w:rsidR="00000000" w:rsidRDefault="00AA42CA">
          <w:pPr>
            <w:pStyle w:val="28E430E4D31F4A91807BFFE4B966184D"/>
          </w:pPr>
          <w:r w:rsidRPr="00CF1A49">
            <w:t>·</w:t>
          </w:r>
        </w:p>
      </w:docPartBody>
    </w:docPart>
    <w:docPart>
      <w:docPartPr>
        <w:name w:val="B971725CDA774B9189A12ABB27EE84F7"/>
        <w:category>
          <w:name w:val="General"/>
          <w:gallery w:val="placeholder"/>
        </w:category>
        <w:types>
          <w:type w:val="bbPlcHdr"/>
        </w:types>
        <w:behaviors>
          <w:behavior w:val="content"/>
        </w:behaviors>
        <w:guid w:val="{73C990C0-D43A-4789-8E8D-F82C9561056E}"/>
      </w:docPartPr>
      <w:docPartBody>
        <w:p w:rsidR="00000000" w:rsidRDefault="00AA42CA">
          <w:pPr>
            <w:pStyle w:val="B971725CDA774B9189A12ABB27EE84F7"/>
          </w:pPr>
          <w:r w:rsidRPr="00CF1A49">
            <w:t>·</w:t>
          </w:r>
        </w:p>
      </w:docPartBody>
    </w:docPart>
    <w:docPart>
      <w:docPartPr>
        <w:name w:val="109A36F396584BEAB4BDF48E98D2CE64"/>
        <w:category>
          <w:name w:val="General"/>
          <w:gallery w:val="placeholder"/>
        </w:category>
        <w:types>
          <w:type w:val="bbPlcHdr"/>
        </w:types>
        <w:behaviors>
          <w:behavior w:val="content"/>
        </w:behaviors>
        <w:guid w:val="{5B2F16AA-022C-40BF-A150-D9FC8319BCB3}"/>
      </w:docPartPr>
      <w:docPartBody>
        <w:p w:rsidR="00000000" w:rsidRDefault="00AA42CA">
          <w:pPr>
            <w:pStyle w:val="109A36F396584BEAB4BDF48E98D2CE64"/>
          </w:pPr>
          <w:r w:rsidRPr="00CF1A49">
            <w:t>Experience</w:t>
          </w:r>
        </w:p>
      </w:docPartBody>
    </w:docPart>
    <w:docPart>
      <w:docPartPr>
        <w:name w:val="3733BC63FF4940B28BA7291F088E27C3"/>
        <w:category>
          <w:name w:val="General"/>
          <w:gallery w:val="placeholder"/>
        </w:category>
        <w:types>
          <w:type w:val="bbPlcHdr"/>
        </w:types>
        <w:behaviors>
          <w:behavior w:val="content"/>
        </w:behaviors>
        <w:guid w:val="{D188D9D4-5A91-400A-9ECE-4D3E0BCE0560}"/>
      </w:docPartPr>
      <w:docPartBody>
        <w:p w:rsidR="00000000" w:rsidRDefault="00AA42CA">
          <w:pPr>
            <w:pStyle w:val="3733BC63FF4940B28BA7291F088E27C3"/>
          </w:pPr>
          <w:r w:rsidRPr="00CF1A49">
            <w:t>Education</w:t>
          </w:r>
        </w:p>
      </w:docPartBody>
    </w:docPart>
    <w:docPart>
      <w:docPartPr>
        <w:name w:val="1938DEFFDC7B405B8FBBA5E3850094C2"/>
        <w:category>
          <w:name w:val="General"/>
          <w:gallery w:val="placeholder"/>
        </w:category>
        <w:types>
          <w:type w:val="bbPlcHdr"/>
        </w:types>
        <w:behaviors>
          <w:behavior w:val="content"/>
        </w:behaviors>
        <w:guid w:val="{DCA9A34F-22F1-408E-9321-7E034EAB4BA5}"/>
      </w:docPartPr>
      <w:docPartBody>
        <w:p w:rsidR="00000000" w:rsidRDefault="00AA42CA">
          <w:pPr>
            <w:pStyle w:val="1938DEFFDC7B405B8FBBA5E3850094C2"/>
          </w:pPr>
          <w:r w:rsidRPr="00CF1A49">
            <w:t>Skills</w:t>
          </w:r>
        </w:p>
      </w:docPartBody>
    </w:docPart>
    <w:docPart>
      <w:docPartPr>
        <w:name w:val="DFE01A95524E4F5BA71E6760278E28A7"/>
        <w:category>
          <w:name w:val="General"/>
          <w:gallery w:val="placeholder"/>
        </w:category>
        <w:types>
          <w:type w:val="bbPlcHdr"/>
        </w:types>
        <w:behaviors>
          <w:behavior w:val="content"/>
        </w:behaviors>
        <w:guid w:val="{540FFFAB-75B8-412D-9EAC-54CB6E4786F2}"/>
      </w:docPartPr>
      <w:docPartBody>
        <w:p w:rsidR="00000000" w:rsidRDefault="00AA42CA">
          <w:pPr>
            <w:pStyle w:val="DFE01A95524E4F5BA71E6760278E28A7"/>
          </w:pPr>
          <w:r w:rsidRPr="00CF1A49">
            <w:t>Activities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egular">
    <w:altName w:val="Times New Roman"/>
    <w:charset w:val="00"/>
    <w:family w:val="auto"/>
    <w:pitch w:val="default"/>
    <w:sig w:usb0="00000000" w:usb1="00007843" w:usb2="00000001" w:usb3="00000000" w:csb0="400001BF" w:csb1="DFF70000"/>
  </w:font>
  <w:font w:name="SimHei">
    <w:altName w:val="Microsoft YaHei UI"/>
    <w:panose1 w:val="02010600030101010101"/>
    <w:charset w:val="86"/>
    <w:family w:val="auto"/>
    <w:pitch w:val="default"/>
    <w:sig w:usb0="00000000" w:usb1="00000000" w:usb2="00000010" w:usb3="00000000" w:csb0="00040000"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467"/>
    <w:rsid w:val="00206467"/>
    <w:rsid w:val="00AA4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988CD0C1FC4AAD9CA39034AF809209">
    <w:name w:val="46988CD0C1FC4AAD9CA39034AF809209"/>
  </w:style>
  <w:style w:type="character" w:styleId="IntenseEmphasis">
    <w:name w:val="Intense Emphasis"/>
    <w:basedOn w:val="DefaultParagraphFont"/>
    <w:uiPriority w:val="2"/>
    <w:rPr>
      <w:b/>
      <w:iCs/>
      <w:color w:val="262626" w:themeColor="text1" w:themeTint="D9"/>
    </w:rPr>
  </w:style>
  <w:style w:type="paragraph" w:customStyle="1" w:styleId="0F033F6505414B6EA5AF7BAC60A136A0">
    <w:name w:val="0F033F6505414B6EA5AF7BAC60A136A0"/>
  </w:style>
  <w:style w:type="paragraph" w:customStyle="1" w:styleId="75D93A76F3924973B1EC92F58F45CD07">
    <w:name w:val="75D93A76F3924973B1EC92F58F45CD07"/>
  </w:style>
  <w:style w:type="paragraph" w:customStyle="1" w:styleId="28E430E4D31F4A91807BFFE4B966184D">
    <w:name w:val="28E430E4D31F4A91807BFFE4B966184D"/>
  </w:style>
  <w:style w:type="paragraph" w:customStyle="1" w:styleId="C06055404C824B7F8CD147E21DBED172">
    <w:name w:val="C06055404C824B7F8CD147E21DBED172"/>
  </w:style>
  <w:style w:type="paragraph" w:customStyle="1" w:styleId="7DDA66ABA4A644FB9B967477B97CBC82">
    <w:name w:val="7DDA66ABA4A644FB9B967477B97CBC82"/>
  </w:style>
  <w:style w:type="paragraph" w:customStyle="1" w:styleId="D236072244F64EF8A759E25EB1B37E60">
    <w:name w:val="D236072244F64EF8A759E25EB1B37E60"/>
  </w:style>
  <w:style w:type="paragraph" w:customStyle="1" w:styleId="4540E910FF624F52B67CA57D96A077AE">
    <w:name w:val="4540E910FF624F52B67CA57D96A077AE"/>
  </w:style>
  <w:style w:type="paragraph" w:customStyle="1" w:styleId="B971725CDA774B9189A12ABB27EE84F7">
    <w:name w:val="B971725CDA774B9189A12ABB27EE84F7"/>
  </w:style>
  <w:style w:type="paragraph" w:customStyle="1" w:styleId="65C0DFBA044F41C397723CD7C346F796">
    <w:name w:val="65C0DFBA044F41C397723CD7C346F796"/>
  </w:style>
  <w:style w:type="paragraph" w:customStyle="1" w:styleId="F1ED3AE1E8434506A415504F1CDCF55A">
    <w:name w:val="F1ED3AE1E8434506A415504F1CDCF55A"/>
  </w:style>
  <w:style w:type="paragraph" w:customStyle="1" w:styleId="109A36F396584BEAB4BDF48E98D2CE64">
    <w:name w:val="109A36F396584BEAB4BDF48E98D2CE64"/>
  </w:style>
  <w:style w:type="paragraph" w:customStyle="1" w:styleId="3DCEE725EAED460E849BCAFE2C1E539E">
    <w:name w:val="3DCEE725EAED460E849BCAFE2C1E539E"/>
  </w:style>
  <w:style w:type="paragraph" w:customStyle="1" w:styleId="92128D0E75B149C18E9DE6CD1BF8161D">
    <w:name w:val="92128D0E75B149C18E9DE6CD1BF8161D"/>
  </w:style>
  <w:style w:type="paragraph" w:customStyle="1" w:styleId="356662CD7D2746CBA3B5D1241A2E2F61">
    <w:name w:val="356662CD7D2746CBA3B5D1241A2E2F61"/>
  </w:style>
  <w:style w:type="character" w:styleId="SubtleReference">
    <w:name w:val="Subtle Reference"/>
    <w:basedOn w:val="DefaultParagraphFont"/>
    <w:uiPriority w:val="10"/>
    <w:qFormat/>
    <w:rsid w:val="00206467"/>
    <w:rPr>
      <w:b/>
      <w:caps w:val="0"/>
      <w:smallCaps/>
      <w:color w:val="595959" w:themeColor="text1" w:themeTint="A6"/>
    </w:rPr>
  </w:style>
  <w:style w:type="paragraph" w:customStyle="1" w:styleId="6CEC7D05D88C441A80A91F1DA6D74042">
    <w:name w:val="6CEC7D05D88C441A80A91F1DA6D74042"/>
  </w:style>
  <w:style w:type="paragraph" w:customStyle="1" w:styleId="0B023C46F2474DC7884D7BF0478195A2">
    <w:name w:val="0B023C46F2474DC7884D7BF0478195A2"/>
  </w:style>
  <w:style w:type="paragraph" w:customStyle="1" w:styleId="9E8C2ED7A56D4A87965F2C1B08F67C02">
    <w:name w:val="9E8C2ED7A56D4A87965F2C1B08F67C02"/>
  </w:style>
  <w:style w:type="paragraph" w:customStyle="1" w:styleId="AEC2298FE9B7413AB1FA8CABDC545F59">
    <w:name w:val="AEC2298FE9B7413AB1FA8CABDC545F59"/>
  </w:style>
  <w:style w:type="paragraph" w:customStyle="1" w:styleId="2EFC5C6FD8E64704B78D875E099BB4D6">
    <w:name w:val="2EFC5C6FD8E64704B78D875E099BB4D6"/>
  </w:style>
  <w:style w:type="paragraph" w:customStyle="1" w:styleId="6ADB13AB703741AAA866C698594F0CC4">
    <w:name w:val="6ADB13AB703741AAA866C698594F0CC4"/>
  </w:style>
  <w:style w:type="paragraph" w:customStyle="1" w:styleId="510513E0DF414BD78854DC680C01F4D0">
    <w:name w:val="510513E0DF414BD78854DC680C01F4D0"/>
  </w:style>
  <w:style w:type="paragraph" w:customStyle="1" w:styleId="3733BC63FF4940B28BA7291F088E27C3">
    <w:name w:val="3733BC63FF4940B28BA7291F088E27C3"/>
  </w:style>
  <w:style w:type="paragraph" w:customStyle="1" w:styleId="7B9FC4482D5046ACBAEF3AE6CD111D87">
    <w:name w:val="7B9FC4482D5046ACBAEF3AE6CD111D87"/>
  </w:style>
  <w:style w:type="paragraph" w:customStyle="1" w:styleId="F67A5845C6874B93986D001E9CA238EC">
    <w:name w:val="F67A5845C6874B93986D001E9CA238EC"/>
  </w:style>
  <w:style w:type="paragraph" w:customStyle="1" w:styleId="85951A86142B4D078CABD9C8D71AA7E5">
    <w:name w:val="85951A86142B4D078CABD9C8D71AA7E5"/>
  </w:style>
  <w:style w:type="paragraph" w:customStyle="1" w:styleId="D9ABF5B6D69F49EA8DB2AF143D3A7B46">
    <w:name w:val="D9ABF5B6D69F49EA8DB2AF143D3A7B46"/>
  </w:style>
  <w:style w:type="paragraph" w:customStyle="1" w:styleId="9521EE603097407B96C57866C56D4DEA">
    <w:name w:val="9521EE603097407B96C57866C56D4DEA"/>
  </w:style>
  <w:style w:type="paragraph" w:customStyle="1" w:styleId="8B5C09EA922948698FFACA4928A1FECD">
    <w:name w:val="8B5C09EA922948698FFACA4928A1FECD"/>
  </w:style>
  <w:style w:type="paragraph" w:customStyle="1" w:styleId="472440E91B524429A766851F085E0DB7">
    <w:name w:val="472440E91B524429A766851F085E0DB7"/>
  </w:style>
  <w:style w:type="paragraph" w:customStyle="1" w:styleId="36FBDA9A855F4A87946E995308823278">
    <w:name w:val="36FBDA9A855F4A87946E995308823278"/>
  </w:style>
  <w:style w:type="paragraph" w:customStyle="1" w:styleId="DAAB4BC77A3A48A8B2614D16DB8B1EE5">
    <w:name w:val="DAAB4BC77A3A48A8B2614D16DB8B1EE5"/>
  </w:style>
  <w:style w:type="paragraph" w:customStyle="1" w:styleId="A084CDC72AD846D88076DBE9A8B24447">
    <w:name w:val="A084CDC72AD846D88076DBE9A8B24447"/>
  </w:style>
  <w:style w:type="paragraph" w:customStyle="1" w:styleId="1938DEFFDC7B405B8FBBA5E3850094C2">
    <w:name w:val="1938DEFFDC7B405B8FBBA5E3850094C2"/>
  </w:style>
  <w:style w:type="paragraph" w:customStyle="1" w:styleId="09B877AE6B774BE68CD9FE1192435C0E">
    <w:name w:val="09B877AE6B774BE68CD9FE1192435C0E"/>
  </w:style>
  <w:style w:type="paragraph" w:customStyle="1" w:styleId="7766C710DD4B410D9DDC1F9EA14EB29F">
    <w:name w:val="7766C710DD4B410D9DDC1F9EA14EB29F"/>
  </w:style>
  <w:style w:type="paragraph" w:customStyle="1" w:styleId="42D38D4BD10543F0A862FBDEADB2FC08">
    <w:name w:val="42D38D4BD10543F0A862FBDEADB2FC08"/>
  </w:style>
  <w:style w:type="paragraph" w:customStyle="1" w:styleId="56F49238808A48B3B78D37F498D07ACD">
    <w:name w:val="56F49238808A48B3B78D37F498D07ACD"/>
  </w:style>
  <w:style w:type="paragraph" w:customStyle="1" w:styleId="3A17D861753544D9A68BACECEEB51401">
    <w:name w:val="3A17D861753544D9A68BACECEEB51401"/>
  </w:style>
  <w:style w:type="paragraph" w:customStyle="1" w:styleId="DFE01A95524E4F5BA71E6760278E28A7">
    <w:name w:val="DFE01A95524E4F5BA71E6760278E28A7"/>
  </w:style>
  <w:style w:type="paragraph" w:customStyle="1" w:styleId="865AF62A2A5D4A19829CA37B960291B3">
    <w:name w:val="865AF62A2A5D4A19829CA37B960291B3"/>
  </w:style>
  <w:style w:type="paragraph" w:customStyle="1" w:styleId="25110ED755434FFA9A70E626E0C979E6">
    <w:name w:val="25110ED755434FFA9A70E626E0C979E6"/>
    <w:rsid w:val="00206467"/>
  </w:style>
  <w:style w:type="paragraph" w:customStyle="1" w:styleId="63D3953F86D9420E8B03F43DBDB34E1C">
    <w:name w:val="63D3953F86D9420E8B03F43DBDB34E1C"/>
    <w:rsid w:val="00206467"/>
  </w:style>
  <w:style w:type="paragraph" w:customStyle="1" w:styleId="0224B9B064044BB9B9DC09627590EDAA">
    <w:name w:val="0224B9B064044BB9B9DC09627590EDAA"/>
    <w:rsid w:val="00206467"/>
  </w:style>
  <w:style w:type="paragraph" w:customStyle="1" w:styleId="53ABDAA55C63481C81FEB6764634F9D9">
    <w:name w:val="53ABDAA55C63481C81FEB6764634F9D9"/>
    <w:rsid w:val="00206467"/>
  </w:style>
  <w:style w:type="paragraph" w:customStyle="1" w:styleId="5D0D98824B2B4F018B04586639B8E061">
    <w:name w:val="5D0D98824B2B4F018B04586639B8E061"/>
    <w:rsid w:val="00206467"/>
  </w:style>
  <w:style w:type="paragraph" w:customStyle="1" w:styleId="8684D8A8DB5E4B719F509D188792BC4B">
    <w:name w:val="8684D8A8DB5E4B719F509D188792BC4B"/>
    <w:rsid w:val="00206467"/>
  </w:style>
  <w:style w:type="paragraph" w:customStyle="1" w:styleId="D56FC00A4A044476A97E8D5AB911E067">
    <w:name w:val="D56FC00A4A044476A97E8D5AB911E067"/>
    <w:rsid w:val="00206467"/>
  </w:style>
  <w:style w:type="paragraph" w:customStyle="1" w:styleId="5032727EF8AD40E4AD61445D7136D073">
    <w:name w:val="5032727EF8AD40E4AD61445D7136D073"/>
    <w:rsid w:val="00206467"/>
  </w:style>
  <w:style w:type="paragraph" w:customStyle="1" w:styleId="00C7B6E7DB2E4C3F96EFEA44D78407EA">
    <w:name w:val="00C7B6E7DB2E4C3F96EFEA44D78407EA"/>
    <w:rsid w:val="00206467"/>
  </w:style>
  <w:style w:type="paragraph" w:customStyle="1" w:styleId="6EC664308974479BA09DAB3FCA0ED10A">
    <w:name w:val="6EC664308974479BA09DAB3FCA0ED10A"/>
    <w:rsid w:val="00206467"/>
  </w:style>
  <w:style w:type="paragraph" w:customStyle="1" w:styleId="3F918395DF22420CA1C69650FD327419">
    <w:name w:val="3F918395DF22420CA1C69650FD327419"/>
    <w:rsid w:val="00206467"/>
  </w:style>
  <w:style w:type="paragraph" w:customStyle="1" w:styleId="A8A17392A3434360A2C53BE0CD828C3B">
    <w:name w:val="A8A17392A3434360A2C53BE0CD828C3B"/>
    <w:rsid w:val="00206467"/>
  </w:style>
  <w:style w:type="paragraph" w:customStyle="1" w:styleId="E7CF8A9140234D988CC74AEED271A248">
    <w:name w:val="E7CF8A9140234D988CC74AEED271A248"/>
    <w:rsid w:val="00206467"/>
  </w:style>
  <w:style w:type="paragraph" w:customStyle="1" w:styleId="FC4E055BC3CE42049242ACBA558C78BF">
    <w:name w:val="FC4E055BC3CE42049242ACBA558C78BF"/>
    <w:rsid w:val="00206467"/>
  </w:style>
  <w:style w:type="paragraph" w:customStyle="1" w:styleId="18B0AE4AEEA04C7A91A7330010EB7DCE">
    <w:name w:val="18B0AE4AEEA04C7A91A7330010EB7DCE"/>
    <w:rsid w:val="00206467"/>
  </w:style>
  <w:style w:type="paragraph" w:customStyle="1" w:styleId="3146941715F64211AB624798932B8D75">
    <w:name w:val="3146941715F64211AB624798932B8D75"/>
    <w:rsid w:val="00206467"/>
  </w:style>
  <w:style w:type="paragraph" w:customStyle="1" w:styleId="32158F6771834E799F30CE45B87F4F52">
    <w:name w:val="32158F6771834E799F30CE45B87F4F52"/>
    <w:rsid w:val="00206467"/>
  </w:style>
  <w:style w:type="paragraph" w:customStyle="1" w:styleId="F80FAAA9770B4B4AABAAF46ABF064185">
    <w:name w:val="F80FAAA9770B4B4AABAAF46ABF064185"/>
    <w:rsid w:val="00206467"/>
  </w:style>
  <w:style w:type="paragraph" w:customStyle="1" w:styleId="8878BB92B53349488C92BFED1138BE47">
    <w:name w:val="8878BB92B53349488C92BFED1138BE47"/>
    <w:rsid w:val="00206467"/>
  </w:style>
  <w:style w:type="paragraph" w:customStyle="1" w:styleId="1254A4500E354649A1883FFD0A430575">
    <w:name w:val="1254A4500E354649A1883FFD0A430575"/>
    <w:rsid w:val="00206467"/>
  </w:style>
  <w:style w:type="paragraph" w:customStyle="1" w:styleId="3015B725995D455D9FD54F4175E38074">
    <w:name w:val="3015B725995D455D9FD54F4175E38074"/>
    <w:rsid w:val="00206467"/>
  </w:style>
  <w:style w:type="paragraph" w:customStyle="1" w:styleId="A4707A44998A4B52B7FDDE95DEE4876E">
    <w:name w:val="A4707A44998A4B52B7FDDE95DEE4876E"/>
    <w:rsid w:val="00206467"/>
  </w:style>
  <w:style w:type="paragraph" w:customStyle="1" w:styleId="CF724D7C41C3452D8976EAEFF15304B9">
    <w:name w:val="CF724D7C41C3452D8976EAEFF15304B9"/>
    <w:rsid w:val="00206467"/>
  </w:style>
  <w:style w:type="paragraph" w:customStyle="1" w:styleId="BCCFE99FE7B746E799D04FC53B9AB7A6">
    <w:name w:val="BCCFE99FE7B746E799D04FC53B9AB7A6"/>
    <w:rsid w:val="00206467"/>
  </w:style>
  <w:style w:type="paragraph" w:customStyle="1" w:styleId="E759E6FCEA104D71A07B6D837D78C79E">
    <w:name w:val="E759E6FCEA104D71A07B6D837D78C79E"/>
    <w:rsid w:val="00206467"/>
  </w:style>
  <w:style w:type="paragraph" w:customStyle="1" w:styleId="A412CD991672445390ECA46FBC2D66D3">
    <w:name w:val="A412CD991672445390ECA46FBC2D66D3"/>
    <w:rsid w:val="00206467"/>
  </w:style>
  <w:style w:type="paragraph" w:customStyle="1" w:styleId="849E8D6387654F88B89C0B7F80FA10AB">
    <w:name w:val="849E8D6387654F88B89C0B7F80FA10AB"/>
    <w:rsid w:val="00206467"/>
  </w:style>
  <w:style w:type="paragraph" w:customStyle="1" w:styleId="DB78225F69764FD8A672FB69EF3DC183">
    <w:name w:val="DB78225F69764FD8A672FB69EF3DC183"/>
    <w:rsid w:val="00206467"/>
  </w:style>
  <w:style w:type="paragraph" w:customStyle="1" w:styleId="5282ACB6C2BB41469C0B4FE23C343C34">
    <w:name w:val="5282ACB6C2BB41469C0B4FE23C343C34"/>
    <w:rsid w:val="00206467"/>
  </w:style>
  <w:style w:type="paragraph" w:customStyle="1" w:styleId="B1D6838DB82F4E0B9A5BB3D42E955E4E">
    <w:name w:val="B1D6838DB82F4E0B9A5BB3D42E955E4E"/>
    <w:rsid w:val="00206467"/>
  </w:style>
  <w:style w:type="paragraph" w:customStyle="1" w:styleId="59A3A3C4CC9F4B2685C5E71C7DE92C6E">
    <w:name w:val="59A3A3C4CC9F4B2685C5E71C7DE92C6E"/>
    <w:rsid w:val="00206467"/>
  </w:style>
  <w:style w:type="paragraph" w:customStyle="1" w:styleId="BFAF5BBB2C764C23AFB6E11F28B09E18">
    <w:name w:val="BFAF5BBB2C764C23AFB6E11F28B09E18"/>
    <w:rsid w:val="00206467"/>
  </w:style>
  <w:style w:type="paragraph" w:customStyle="1" w:styleId="43090F3041374A9D88B2B2EC3AA5C968">
    <w:name w:val="43090F3041374A9D88B2B2EC3AA5C968"/>
    <w:rsid w:val="00206467"/>
  </w:style>
  <w:style w:type="paragraph" w:customStyle="1" w:styleId="4A2AAD2DE5714E6C887819D96E72EB85">
    <w:name w:val="4A2AAD2DE5714E6C887819D96E72EB85"/>
    <w:rsid w:val="00206467"/>
  </w:style>
  <w:style w:type="paragraph" w:customStyle="1" w:styleId="E6B7D624769C42D7BDADB1005272C5B6">
    <w:name w:val="E6B7D624769C42D7BDADB1005272C5B6"/>
    <w:rsid w:val="00206467"/>
  </w:style>
  <w:style w:type="paragraph" w:customStyle="1" w:styleId="CA75C9251D2841C6BE4C1DA4A54624EA">
    <w:name w:val="CA75C9251D2841C6BE4C1DA4A54624EA"/>
    <w:rsid w:val="00206467"/>
  </w:style>
  <w:style w:type="paragraph" w:customStyle="1" w:styleId="7B8F29AE9AD54B1E84BF9A8FFA4C0169">
    <w:name w:val="7B8F29AE9AD54B1E84BF9A8FFA4C0169"/>
    <w:rsid w:val="00206467"/>
  </w:style>
  <w:style w:type="paragraph" w:customStyle="1" w:styleId="4E64EAB41EFE4AED89480BC7069C5A68">
    <w:name w:val="4E64EAB41EFE4AED89480BC7069C5A68"/>
    <w:rsid w:val="00206467"/>
  </w:style>
  <w:style w:type="paragraph" w:customStyle="1" w:styleId="FFD0C82FC5184570B8CF6582EBB91A35">
    <w:name w:val="FFD0C82FC5184570B8CF6582EBB91A35"/>
    <w:rsid w:val="00206467"/>
  </w:style>
  <w:style w:type="paragraph" w:customStyle="1" w:styleId="780DCD46BC02403BB5AE3170761C8847">
    <w:name w:val="780DCD46BC02403BB5AE3170761C8847"/>
    <w:rsid w:val="00206467"/>
  </w:style>
  <w:style w:type="paragraph" w:customStyle="1" w:styleId="CBA1538A136D4A0A9F1CC62A975FF205">
    <w:name w:val="CBA1538A136D4A0A9F1CC62A975FF205"/>
    <w:rsid w:val="00206467"/>
  </w:style>
  <w:style w:type="paragraph" w:customStyle="1" w:styleId="21E017B7C6B24BF2BD4771C1F560FFBC">
    <w:name w:val="21E017B7C6B24BF2BD4771C1F560FFBC"/>
    <w:rsid w:val="00206467"/>
  </w:style>
  <w:style w:type="paragraph" w:customStyle="1" w:styleId="17C95D7F741D46EEA2E89B8E7626155A">
    <w:name w:val="17C95D7F741D46EEA2E89B8E7626155A"/>
    <w:rsid w:val="00206467"/>
  </w:style>
  <w:style w:type="paragraph" w:customStyle="1" w:styleId="A3101FE6A3AA451EAD075350FCB2934F">
    <w:name w:val="A3101FE6A3AA451EAD075350FCB2934F"/>
    <w:rsid w:val="00206467"/>
  </w:style>
  <w:style w:type="paragraph" w:customStyle="1" w:styleId="EAA45DEA664C49E8958C7EF18CF0A4FC">
    <w:name w:val="EAA45DEA664C49E8958C7EF18CF0A4FC"/>
    <w:rsid w:val="00206467"/>
  </w:style>
  <w:style w:type="paragraph" w:customStyle="1" w:styleId="8F811A3A3B1E4B4A85DCD00EA781F2E9">
    <w:name w:val="8F811A3A3B1E4B4A85DCD00EA781F2E9"/>
    <w:rsid w:val="00206467"/>
  </w:style>
  <w:style w:type="paragraph" w:customStyle="1" w:styleId="422D72A96C65421D859CAF69588621F0">
    <w:name w:val="422D72A96C65421D859CAF69588621F0"/>
    <w:rsid w:val="002064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Template>
  <TotalTime>617</TotalTime>
  <Pages>3</Pages>
  <Words>917</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55</cp:revision>
  <dcterms:created xsi:type="dcterms:W3CDTF">2026-05-01T00:22:00Z</dcterms:created>
  <dcterms:modified xsi:type="dcterms:W3CDTF">2026-05-01T10:47:00Z</dcterms:modified>
  <cp:category/>
</cp:coreProperties>
</file>